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46684" w14:textId="18540D75" w:rsidR="0046589C" w:rsidRPr="00452095" w:rsidRDefault="0032701C" w:rsidP="0046589C">
      <w:pPr>
        <w:pStyle w:val="Cm"/>
        <w:spacing w:before="3960" w:after="120"/>
        <w:rPr>
          <w:b/>
          <w:bCs/>
          <w:color w:val="3A1953"/>
        </w:rPr>
      </w:pPr>
      <w:r w:rsidRPr="00452095">
        <w:rPr>
          <w:b/>
          <w:bCs/>
          <w:color w:val="3A1953"/>
        </w:rPr>
        <w:t>Tudástér</w:t>
      </w:r>
    </w:p>
    <w:p w14:paraId="736DB4F6" w14:textId="6813CAF2" w:rsidR="0046589C" w:rsidRPr="00F51235" w:rsidRDefault="0032701C" w:rsidP="0046589C">
      <w:pPr>
        <w:pStyle w:val="Alcm"/>
        <w:spacing w:after="1440"/>
        <w:rPr>
          <w:color w:val="3A1953"/>
        </w:rPr>
      </w:pPr>
      <w:r w:rsidRPr="00F51235">
        <w:rPr>
          <w:noProof/>
          <w:color w:val="3A1953"/>
        </w:rPr>
        <w:drawing>
          <wp:anchor distT="0" distB="0" distL="114300" distR="114300" simplePos="0" relativeHeight="251658240" behindDoc="0" locked="0" layoutInCell="1" allowOverlap="1" wp14:anchorId="7516B5D2" wp14:editId="13A507EE">
            <wp:simplePos x="0" y="0"/>
            <wp:positionH relativeFrom="margin">
              <wp:align>center</wp:align>
            </wp:positionH>
            <wp:positionV relativeFrom="paragraph">
              <wp:posOffset>959485</wp:posOffset>
            </wp:positionV>
            <wp:extent cx="4295775" cy="1516380"/>
            <wp:effectExtent l="0" t="0" r="9525" b="762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89C" w:rsidRPr="00F51235">
        <w:rPr>
          <w:color w:val="3A1953"/>
        </w:rPr>
        <w:t>Projektfeladat specifikáció</w:t>
      </w:r>
    </w:p>
    <w:p w14:paraId="52C4277E" w14:textId="0819FD37" w:rsidR="0046589C" w:rsidRDefault="0046589C" w:rsidP="0046589C">
      <w:pPr>
        <w:jc w:val="center"/>
        <w:rPr>
          <w:noProof/>
        </w:rPr>
      </w:pPr>
    </w:p>
    <w:p w14:paraId="4A2BFCCA" w14:textId="4DE7B3BC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</w:r>
      <w:r w:rsidR="0032701C">
        <w:rPr>
          <w:noProof/>
        </w:rPr>
        <w:t>Keserű Fruzsina</w:t>
      </w:r>
      <w:r>
        <w:rPr>
          <w:noProof/>
        </w:rPr>
        <w:t xml:space="preserve"> 13.D</w:t>
      </w:r>
    </w:p>
    <w:p w14:paraId="148DC06E" w14:textId="6BA5FB8F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32701C">
        <w:rPr>
          <w:noProof/>
        </w:rPr>
        <w:t>Barta Hunor Attila</w:t>
      </w:r>
      <w:r>
        <w:rPr>
          <w:noProof/>
        </w:rPr>
        <w:t xml:space="preserve"> 13.D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-4578046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565FED" w14:textId="0BCA7E49" w:rsidR="005D0E8A" w:rsidRPr="005D0E8A" w:rsidRDefault="005D0E8A">
          <w:pPr>
            <w:pStyle w:val="Tartalomjegyzkcmsora"/>
            <w:rPr>
              <w:color w:val="3A1953"/>
            </w:rPr>
          </w:pPr>
          <w:r w:rsidRPr="005D0E8A">
            <w:rPr>
              <w:color w:val="3A1953"/>
            </w:rPr>
            <w:t>Tartalomjegyzék</w:t>
          </w:r>
        </w:p>
        <w:p w14:paraId="0B5D4294" w14:textId="1386CBB6" w:rsidR="00490F25" w:rsidRDefault="005D0E8A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11367" w:history="1">
            <w:r w:rsidR="00490F25" w:rsidRPr="007746B7">
              <w:rPr>
                <w:rStyle w:val="Hiperhivatkozs"/>
                <w:noProof/>
              </w:rPr>
              <w:t>1</w:t>
            </w:r>
            <w:r w:rsidR="00490F2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90F25" w:rsidRPr="007746B7">
              <w:rPr>
                <w:rStyle w:val="Hiperhivatkozs"/>
                <w:noProof/>
              </w:rPr>
              <w:t>Bevezetés</w:t>
            </w:r>
            <w:r w:rsidR="00490F25">
              <w:rPr>
                <w:noProof/>
                <w:webHidden/>
              </w:rPr>
              <w:tab/>
            </w:r>
            <w:r w:rsidR="00490F25">
              <w:rPr>
                <w:noProof/>
                <w:webHidden/>
              </w:rPr>
              <w:fldChar w:fldCharType="begin"/>
            </w:r>
            <w:r w:rsidR="00490F25">
              <w:rPr>
                <w:noProof/>
                <w:webHidden/>
              </w:rPr>
              <w:instrText xml:space="preserve"> PAGEREF _Toc239411367 \h </w:instrText>
            </w:r>
            <w:r w:rsidR="00490F25">
              <w:rPr>
                <w:noProof/>
                <w:webHidden/>
              </w:rPr>
            </w:r>
            <w:r w:rsidR="00490F25">
              <w:rPr>
                <w:noProof/>
                <w:webHidden/>
              </w:rPr>
              <w:fldChar w:fldCharType="separate"/>
            </w:r>
            <w:r w:rsidR="00490F25">
              <w:rPr>
                <w:noProof/>
                <w:webHidden/>
              </w:rPr>
              <w:t>3</w:t>
            </w:r>
            <w:r w:rsidR="00490F25">
              <w:rPr>
                <w:noProof/>
                <w:webHidden/>
              </w:rPr>
              <w:fldChar w:fldCharType="end"/>
            </w:r>
          </w:hyperlink>
        </w:p>
        <w:p w14:paraId="13CFDD1E" w14:textId="0E3CFDEE" w:rsidR="00490F25" w:rsidRDefault="00490F25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68" w:history="1">
            <w:r w:rsidRPr="007746B7">
              <w:rPr>
                <w:rStyle w:val="Hiperhivatkozs"/>
                <w:noProof/>
              </w:rPr>
              <w:t>1.1 A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287F7" w14:textId="676C5E73" w:rsidR="00490F25" w:rsidRDefault="00490F25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69" w:history="1">
            <w:r w:rsidRPr="007746B7">
              <w:rPr>
                <w:rStyle w:val="Hiperhivatkozs"/>
                <w:noProof/>
              </w:rPr>
              <w:t>1.2 A 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6CDD1" w14:textId="0038D736" w:rsidR="00490F25" w:rsidRDefault="00490F25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0" w:history="1">
            <w:r w:rsidRPr="007746B7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746B7">
              <w:rPr>
                <w:rStyle w:val="Hiperhivatkozs"/>
                <w:noProof/>
              </w:rPr>
              <w:t>Elvárások a feladattal kapcsolatban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2C8E2" w14:textId="12C806B4" w:rsidR="00490F25" w:rsidRDefault="00490F2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1" w:history="1">
            <w:r w:rsidRPr="007746B7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746B7">
              <w:rPr>
                <w:rStyle w:val="Hiperhivatkozs"/>
                <w:noProof/>
              </w:rPr>
              <w:t>Futtatási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1468A" w14:textId="42D6F334" w:rsidR="00490F25" w:rsidRDefault="00490F2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2" w:history="1">
            <w:r w:rsidRPr="007746B7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746B7">
              <w:rPr>
                <w:rStyle w:val="Hiperhivatkozs"/>
                <w:noProof/>
              </w:rPr>
              <w:t>Felhasználandó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BFE11" w14:textId="0CC1A6E6" w:rsidR="00490F25" w:rsidRDefault="00490F2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3" w:history="1">
            <w:r w:rsidRPr="007746B7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746B7">
              <w:rPr>
                <w:rStyle w:val="Hiperhivatkozs"/>
                <w:noProof/>
              </w:rPr>
              <w:t>Megoldás formátuma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E9529" w14:textId="1AF2DD7B" w:rsidR="00490F25" w:rsidRDefault="00490F2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4" w:history="1">
            <w:r w:rsidRPr="007746B7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746B7">
              <w:rPr>
                <w:rStyle w:val="Hiperhivatkozs"/>
                <w:noProof/>
              </w:rPr>
              <w:t>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D2E93" w14:textId="152032F7" w:rsidR="00490F25" w:rsidRDefault="00490F2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5" w:history="1">
            <w:r w:rsidRPr="007746B7">
              <w:rPr>
                <w:rStyle w:val="Hiperhivatkozs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746B7">
              <w:rPr>
                <w:rStyle w:val="Hiperhivatkozs"/>
                <w:noProof/>
              </w:rPr>
              <w:t>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0675C" w14:textId="00F6BA8C" w:rsidR="00490F25" w:rsidRDefault="00490F25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6" w:history="1">
            <w:r w:rsidRPr="007746B7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746B7">
              <w:rPr>
                <w:rStyle w:val="Hiperhivatkozs"/>
                <w:noProof/>
              </w:rPr>
              <w:t>Szoftver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A29D5" w14:textId="24A99422" w:rsidR="00490F25" w:rsidRDefault="00490F2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7" w:history="1">
            <w:r w:rsidRPr="007746B7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746B7">
              <w:rPr>
                <w:rStyle w:val="Hiperhivatkozs"/>
                <w:noProof/>
              </w:rPr>
              <w:t>Kinézet és dizájn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3D0CF" w14:textId="085B4EE9" w:rsidR="00490F25" w:rsidRDefault="00490F25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8" w:history="1">
            <w:r w:rsidRPr="007746B7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746B7">
              <w:rPr>
                <w:rStyle w:val="Hiperhivatkozs"/>
                <w:noProof/>
              </w:rPr>
              <w:t>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5591" w14:textId="2048A017" w:rsidR="00490F25" w:rsidRDefault="00490F25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11379" w:history="1">
            <w:r w:rsidRPr="007746B7">
              <w:rPr>
                <w:rStyle w:val="Hiperhivatkozs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7746B7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_Toc239411379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AAFB6" w14:textId="2C255047" w:rsidR="005D0E8A" w:rsidRDefault="005D0E8A">
          <w:r>
            <w:rPr>
              <w:b/>
              <w:bCs/>
            </w:rPr>
            <w:fldChar w:fldCharType="end"/>
          </w:r>
        </w:p>
      </w:sdtContent>
    </w:sdt>
    <w:p w14:paraId="401E940F" w14:textId="33590E60" w:rsidR="00D4652A" w:rsidRPr="00F51235" w:rsidRDefault="0032701C" w:rsidP="005D0E8A">
      <w:pPr>
        <w:pStyle w:val="Cmsor1"/>
        <w:numPr>
          <w:ilvl w:val="0"/>
          <w:numId w:val="11"/>
        </w:numPr>
        <w:rPr>
          <w:color w:val="3A1953"/>
        </w:rPr>
      </w:pPr>
      <w:bookmarkStart w:id="0" w:name="_Toc239411367"/>
      <w:r w:rsidRPr="00F51235">
        <w:rPr>
          <w:color w:val="3A1953"/>
        </w:rPr>
        <w:lastRenderedPageBreak/>
        <w:t>Bevezetés</w:t>
      </w:r>
      <w:bookmarkEnd w:id="0"/>
    </w:p>
    <w:p w14:paraId="7022D232" w14:textId="1346E20E" w:rsidR="00D4652A" w:rsidRPr="00F51235" w:rsidRDefault="005D0E8A" w:rsidP="005D0E8A">
      <w:pPr>
        <w:pStyle w:val="Cmsor2"/>
        <w:numPr>
          <w:ilvl w:val="0"/>
          <w:numId w:val="0"/>
        </w:numPr>
        <w:ind w:left="360"/>
        <w:rPr>
          <w:color w:val="3A1953"/>
        </w:rPr>
      </w:pPr>
      <w:bookmarkStart w:id="1" w:name="_Toc239411368"/>
      <w:r>
        <w:rPr>
          <w:color w:val="3A1953"/>
        </w:rPr>
        <w:t xml:space="preserve">1.1 </w:t>
      </w:r>
      <w:r w:rsidR="0032701C" w:rsidRPr="00F51235">
        <w:rPr>
          <w:color w:val="3A1953"/>
        </w:rPr>
        <w:t>A feladat címe</w:t>
      </w:r>
      <w:bookmarkEnd w:id="1"/>
    </w:p>
    <w:p w14:paraId="02E6C4B3" w14:textId="4E0281C9" w:rsidR="0040317D" w:rsidRDefault="0032701C" w:rsidP="0091541D">
      <w:pPr>
        <w:spacing w:before="120" w:after="120"/>
        <w:ind w:left="709"/>
        <w:rPr>
          <w:noProof/>
        </w:rPr>
      </w:pPr>
      <w:r>
        <w:rPr>
          <w:noProof/>
        </w:rPr>
        <w:t>Tudástér</w:t>
      </w:r>
    </w:p>
    <w:p w14:paraId="6A14B64E" w14:textId="3E73A353" w:rsidR="0040317D" w:rsidRPr="00F51235" w:rsidRDefault="005D0E8A" w:rsidP="005D0E8A">
      <w:pPr>
        <w:pStyle w:val="Cmsor2"/>
        <w:numPr>
          <w:ilvl w:val="0"/>
          <w:numId w:val="0"/>
        </w:numPr>
        <w:ind w:left="360"/>
        <w:rPr>
          <w:color w:val="3A1953"/>
        </w:rPr>
      </w:pPr>
      <w:bookmarkStart w:id="2" w:name="_Toc239411369"/>
      <w:r>
        <w:rPr>
          <w:color w:val="3A1953"/>
        </w:rPr>
        <w:t xml:space="preserve">1.2 </w:t>
      </w:r>
      <w:r w:rsidR="0032701C" w:rsidRPr="00F51235">
        <w:rPr>
          <w:color w:val="3A1953"/>
        </w:rPr>
        <w:t>A feladat rövid ismertetése</w:t>
      </w:r>
      <w:bookmarkEnd w:id="2"/>
    </w:p>
    <w:p w14:paraId="38B87E01" w14:textId="280D8936" w:rsidR="007F41DC" w:rsidRPr="0049462C" w:rsidRDefault="007F41DC" w:rsidP="0049462C">
      <w:pPr>
        <w:pStyle w:val="NormlWeb"/>
        <w:shd w:val="clear" w:color="auto" w:fill="FFFFFF"/>
        <w:spacing w:before="0" w:beforeAutospacing="0" w:after="0" w:afterAutospacing="0"/>
        <w:ind w:left="720"/>
        <w:jc w:val="both"/>
        <w:rPr>
          <w:color w:val="0D0D0D"/>
          <w:sz w:val="26"/>
          <w:szCs w:val="26"/>
        </w:rPr>
      </w:pPr>
      <w:r w:rsidRPr="0049462C">
        <w:rPr>
          <w:color w:val="0D0D0D"/>
          <w:sz w:val="26"/>
          <w:szCs w:val="26"/>
        </w:rPr>
        <w:t>Az érettségire való felkészülés során a diákok számára nehézséget jelenthet a megfelelő gyakorlási lehetőségek megtalálása, a megoldott feladatok azonnali ellenőrzése, valamint a szabadon megfogalmazott válaszok objektív értékelése. A hagyományos felkészülési módszerek esetében a tanuló gyakran csak késleltetetten kap visszajelzést a teljesítményéről, illetve az önálló tanulás során korlátozottak lehetnek az ellenőrzési lehetőségei.</w:t>
      </w:r>
    </w:p>
    <w:p w14:paraId="2A55A393" w14:textId="77777777" w:rsidR="0091541D" w:rsidRPr="0049462C" w:rsidRDefault="0091541D" w:rsidP="0049462C">
      <w:pPr>
        <w:pStyle w:val="NormlWeb"/>
        <w:shd w:val="clear" w:color="auto" w:fill="FFFFFF"/>
        <w:spacing w:before="0" w:beforeAutospacing="0" w:after="0" w:afterAutospacing="0"/>
        <w:ind w:left="720"/>
        <w:jc w:val="both"/>
        <w:rPr>
          <w:color w:val="0D0D0D"/>
          <w:sz w:val="26"/>
          <w:szCs w:val="26"/>
        </w:rPr>
      </w:pPr>
    </w:p>
    <w:p w14:paraId="18C6AB9B" w14:textId="158B0948" w:rsidR="007F41DC" w:rsidRPr="0049462C" w:rsidRDefault="0091541D" w:rsidP="0049462C">
      <w:pPr>
        <w:pStyle w:val="NormlWeb"/>
        <w:shd w:val="clear" w:color="auto" w:fill="FFFFFF"/>
        <w:spacing w:before="0" w:beforeAutospacing="0" w:after="0" w:afterAutospacing="0"/>
        <w:ind w:left="720"/>
        <w:jc w:val="both"/>
        <w:rPr>
          <w:color w:val="0D0D0D"/>
          <w:sz w:val="26"/>
          <w:szCs w:val="26"/>
        </w:rPr>
      </w:pPr>
      <w:r w:rsidRPr="0049462C">
        <w:rPr>
          <w:noProof/>
          <w:color w:val="0D0D0D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BF873EE" wp14:editId="6C3AF46C">
            <wp:simplePos x="0" y="0"/>
            <wp:positionH relativeFrom="margin">
              <wp:align>center</wp:align>
            </wp:positionH>
            <wp:positionV relativeFrom="paragraph">
              <wp:posOffset>2033270</wp:posOffset>
            </wp:positionV>
            <wp:extent cx="3600450" cy="240030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1DC" w:rsidRPr="0049462C">
        <w:rPr>
          <w:color w:val="0D0D0D"/>
          <w:sz w:val="26"/>
          <w:szCs w:val="26"/>
        </w:rPr>
        <w:t xml:space="preserve">A problémára kínált megoldás egy webalapú, interaktív tanulási platform, amely egyetlen rendszerben biztosítja az érettségi feladatok gyakorlását és azok automatikus ellenőrzését. A webalkalmazás a felhasználó számára </w:t>
      </w:r>
      <w:r w:rsidRPr="0049462C">
        <w:rPr>
          <w:color w:val="0D0D0D"/>
          <w:sz w:val="26"/>
          <w:szCs w:val="26"/>
        </w:rPr>
        <w:t xml:space="preserve">az Oktatási Hivatal által publikált </w:t>
      </w:r>
      <w:r w:rsidR="007F41DC" w:rsidRPr="0049462C">
        <w:rPr>
          <w:color w:val="0D0D0D"/>
          <w:sz w:val="26"/>
          <w:szCs w:val="26"/>
        </w:rPr>
        <w:t>érettségi feladat</w:t>
      </w:r>
      <w:r w:rsidR="0049462C">
        <w:rPr>
          <w:color w:val="0D0D0D"/>
          <w:sz w:val="26"/>
          <w:szCs w:val="26"/>
        </w:rPr>
        <w:t>sorok alapján generált gyakorló feladatokat</w:t>
      </w:r>
      <w:r w:rsidR="007F41DC" w:rsidRPr="0049462C">
        <w:rPr>
          <w:color w:val="0D0D0D"/>
          <w:sz w:val="26"/>
          <w:szCs w:val="26"/>
        </w:rPr>
        <w:t xml:space="preserve"> jelenít meg</w:t>
      </w:r>
      <w:r w:rsidR="0049462C">
        <w:rPr>
          <w:color w:val="0D0D0D"/>
          <w:sz w:val="26"/>
          <w:szCs w:val="26"/>
        </w:rPr>
        <w:t xml:space="preserve"> </w:t>
      </w:r>
      <w:r w:rsidR="007F41DC" w:rsidRPr="0049462C">
        <w:rPr>
          <w:color w:val="0D0D0D"/>
          <w:sz w:val="26"/>
          <w:szCs w:val="26"/>
        </w:rPr>
        <w:t>, amelyek megoldását a rendszer automatikusan kiértékeli, így a diák azonnali visszajelzést kaphat tudásáról és az esetleges hibáiról.</w:t>
      </w:r>
    </w:p>
    <w:p w14:paraId="48635CEE" w14:textId="4043C357" w:rsidR="00D4652A" w:rsidRPr="00F51235" w:rsidRDefault="0070486A" w:rsidP="0032701C">
      <w:pPr>
        <w:pStyle w:val="Cmsor1"/>
        <w:numPr>
          <w:ilvl w:val="0"/>
          <w:numId w:val="5"/>
        </w:numPr>
        <w:ind w:left="357" w:hanging="357"/>
        <w:rPr>
          <w:color w:val="3A1953"/>
        </w:rPr>
      </w:pPr>
      <w:bookmarkStart w:id="3" w:name="_Toc239411370"/>
      <w:r w:rsidRPr="00F51235">
        <w:rPr>
          <w:color w:val="3A1953"/>
        </w:rPr>
        <w:lastRenderedPageBreak/>
        <w:t>Elvárások a feladattal kapcsolatban</w:t>
      </w:r>
      <w:bookmarkEnd w:id="3"/>
      <w:r w:rsidRPr="00F51235">
        <w:rPr>
          <w:color w:val="3A1953"/>
        </w:rPr>
        <w:t xml:space="preserve"> </w:t>
      </w:r>
    </w:p>
    <w:p w14:paraId="26F0F8B2" w14:textId="160CD36F" w:rsidR="00D4652A" w:rsidRPr="00F51235" w:rsidRDefault="0070486A" w:rsidP="0032701C">
      <w:pPr>
        <w:pStyle w:val="Cmsor2"/>
        <w:numPr>
          <w:ilvl w:val="1"/>
          <w:numId w:val="5"/>
        </w:numPr>
        <w:ind w:left="788" w:hanging="431"/>
        <w:rPr>
          <w:color w:val="3A1953"/>
        </w:rPr>
      </w:pPr>
      <w:r w:rsidRPr="00F51235">
        <w:rPr>
          <w:color w:val="3A1953"/>
        </w:rPr>
        <w:t xml:space="preserve"> </w:t>
      </w:r>
      <w:bookmarkStart w:id="4" w:name="_Toc239411371"/>
      <w:r w:rsidRPr="00F51235">
        <w:rPr>
          <w:color w:val="3A1953"/>
        </w:rPr>
        <w:t>Futtatási környezet</w:t>
      </w:r>
      <w:bookmarkEnd w:id="4"/>
    </w:p>
    <w:p w14:paraId="71782BD0" w14:textId="7CEE6D17" w:rsidR="00D4652A" w:rsidRDefault="0070486A" w:rsidP="0070486A">
      <w:pPr>
        <w:pStyle w:val="Listaszerbekezds"/>
        <w:numPr>
          <w:ilvl w:val="0"/>
          <w:numId w:val="6"/>
        </w:numPr>
        <w:ind w:left="1134"/>
      </w:pPr>
      <w:r>
        <w:t>Webböngészők</w:t>
      </w:r>
    </w:p>
    <w:p w14:paraId="2FBA3841" w14:textId="33A474C8" w:rsidR="0070486A" w:rsidRDefault="0070486A" w:rsidP="0070486A">
      <w:pPr>
        <w:pStyle w:val="Cmsor2"/>
        <w:numPr>
          <w:ilvl w:val="1"/>
          <w:numId w:val="5"/>
        </w:numPr>
        <w:ind w:left="788" w:hanging="431"/>
        <w:rPr>
          <w:color w:val="7030A0"/>
        </w:rPr>
      </w:pPr>
      <w:r>
        <w:rPr>
          <w:color w:val="7030A0"/>
        </w:rPr>
        <w:t xml:space="preserve"> </w:t>
      </w:r>
      <w:bookmarkStart w:id="5" w:name="_Toc239411372"/>
      <w:r w:rsidR="00F51235" w:rsidRPr="00F51235">
        <w:rPr>
          <w:color w:val="3A1953"/>
        </w:rPr>
        <w:t>F</w:t>
      </w:r>
      <w:r w:rsidRPr="00F51235">
        <w:rPr>
          <w:color w:val="3A1953"/>
        </w:rPr>
        <w:t>elhasznál</w:t>
      </w:r>
      <w:r w:rsidR="00F51235" w:rsidRPr="00F51235">
        <w:rPr>
          <w:color w:val="3A1953"/>
        </w:rPr>
        <w:t>andó</w:t>
      </w:r>
      <w:r w:rsidRPr="00F51235">
        <w:rPr>
          <w:color w:val="3A1953"/>
        </w:rPr>
        <w:t xml:space="preserve"> </w:t>
      </w:r>
      <w:r w:rsidR="006F7872">
        <w:rPr>
          <w:color w:val="3A1953"/>
        </w:rPr>
        <w:t>technológiák</w:t>
      </w:r>
      <w:bookmarkEnd w:id="5"/>
    </w:p>
    <w:p w14:paraId="7DA9FAE2" w14:textId="49AEE08D" w:rsidR="00F51235" w:rsidRDefault="006F7872" w:rsidP="00F51235">
      <w:pPr>
        <w:pStyle w:val="Listaszerbekezds"/>
        <w:numPr>
          <w:ilvl w:val="0"/>
          <w:numId w:val="6"/>
        </w:numPr>
        <w:ind w:left="1276"/>
      </w:pPr>
      <w:r>
        <w:t xml:space="preserve">Frontend: </w:t>
      </w:r>
      <w:bookmarkStart w:id="6" w:name="_Hlk239411247"/>
      <w:r>
        <w:t>React alapú, Vite fejlesztői környezet</w:t>
      </w:r>
      <w:bookmarkEnd w:id="6"/>
    </w:p>
    <w:p w14:paraId="71F88C4F" w14:textId="7975175D" w:rsidR="00F51235" w:rsidRDefault="006F7872" w:rsidP="00F51235">
      <w:pPr>
        <w:pStyle w:val="Listaszerbekezds"/>
        <w:numPr>
          <w:ilvl w:val="0"/>
          <w:numId w:val="6"/>
        </w:numPr>
        <w:ind w:left="1276"/>
      </w:pPr>
      <w:r>
        <w:t xml:space="preserve">Backend: </w:t>
      </w:r>
      <w:bookmarkStart w:id="7" w:name="_Hlk239411281"/>
      <w:r w:rsidRPr="006F7872">
        <w:t>Node.js és kiegészítő könyvtárak</w:t>
      </w:r>
      <w:bookmarkEnd w:id="7"/>
    </w:p>
    <w:p w14:paraId="1C0E5136" w14:textId="3B300028" w:rsidR="006F7872" w:rsidRDefault="006F7872" w:rsidP="00F51235">
      <w:pPr>
        <w:pStyle w:val="Listaszerbekezds"/>
        <w:numPr>
          <w:ilvl w:val="0"/>
          <w:numId w:val="6"/>
        </w:numPr>
        <w:ind w:left="1276"/>
      </w:pPr>
      <w:r>
        <w:t xml:space="preserve">Adatbázis: PostgreSQL </w:t>
      </w:r>
    </w:p>
    <w:p w14:paraId="3B82DA52" w14:textId="71C91385" w:rsidR="00CF71DB" w:rsidRDefault="00CF71DB" w:rsidP="00F51235">
      <w:pPr>
        <w:pStyle w:val="Listaszerbekezds"/>
        <w:numPr>
          <w:ilvl w:val="0"/>
          <w:numId w:val="6"/>
        </w:numPr>
        <w:ind w:left="1276"/>
      </w:pPr>
      <w:r>
        <w:t>Asztali alkalmazás: C#</w:t>
      </w:r>
    </w:p>
    <w:p w14:paraId="49FBD845" w14:textId="196534A1" w:rsidR="00F51235" w:rsidRDefault="00F51235" w:rsidP="00F51235">
      <w:pPr>
        <w:pStyle w:val="Cmsor2"/>
        <w:numPr>
          <w:ilvl w:val="1"/>
          <w:numId w:val="5"/>
        </w:numPr>
        <w:ind w:left="788" w:hanging="431"/>
        <w:rPr>
          <w:color w:val="7030A0"/>
        </w:rPr>
      </w:pPr>
      <w:r>
        <w:rPr>
          <w:color w:val="7030A0"/>
        </w:rPr>
        <w:t xml:space="preserve"> </w:t>
      </w:r>
      <w:bookmarkStart w:id="8" w:name="_Toc239411373"/>
      <w:r w:rsidRPr="00F51235">
        <w:rPr>
          <w:color w:val="3A1953"/>
        </w:rPr>
        <w:t>Megoldás formátuma</w:t>
      </w:r>
      <w:bookmarkEnd w:id="8"/>
    </w:p>
    <w:p w14:paraId="399802D3" w14:textId="6FACBDED" w:rsid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 w:rsidRPr="00F51235">
        <w:t>Forráskód</w:t>
      </w:r>
      <w:r>
        <w:t>:</w:t>
      </w:r>
      <w:r w:rsidRPr="00F51235">
        <w:t xml:space="preserve"> JavaScript nyelven készült React + Vite alapú frontend és Node.js alapú backend</w:t>
      </w:r>
      <w:r>
        <w:t xml:space="preserve">Teljes projekt környezet </w:t>
      </w:r>
    </w:p>
    <w:p w14:paraId="50FF20F0" w14:textId="483CD1C3" w:rsid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>
        <w:t>C# forrásállomány</w:t>
      </w:r>
    </w:p>
    <w:p w14:paraId="6047FDE1" w14:textId="2346A287" w:rsid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>
        <w:t>Teljes projektkörnyezet</w:t>
      </w:r>
    </w:p>
    <w:p w14:paraId="17B11F2A" w14:textId="182C9208" w:rsid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>
        <w:t xml:space="preserve">Forráskód dokumentáció </w:t>
      </w:r>
    </w:p>
    <w:p w14:paraId="01053ED1" w14:textId="37143CEB" w:rsid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>
        <w:t xml:space="preserve">Technikai dokumentáció (PDF formátumban) </w:t>
      </w:r>
    </w:p>
    <w:p w14:paraId="41478003" w14:textId="56D3A160" w:rsid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>
        <w:t xml:space="preserve">Erőforrás-terv és munkaidő nyilvántartás </w:t>
      </w:r>
    </w:p>
    <w:p w14:paraId="5AA0CA2C" w14:textId="2F093ADE" w:rsidR="00F51235" w:rsidRPr="00F51235" w:rsidRDefault="00F51235" w:rsidP="00F51235">
      <w:pPr>
        <w:pStyle w:val="Listaszerbekezds"/>
        <w:numPr>
          <w:ilvl w:val="1"/>
          <w:numId w:val="8"/>
        </w:numPr>
        <w:ind w:left="1276"/>
        <w:jc w:val="left"/>
      </w:pPr>
      <w:r>
        <w:t>Felhasználói dokumentáció</w:t>
      </w:r>
    </w:p>
    <w:p w14:paraId="7BE8101B" w14:textId="4D17CEDB" w:rsidR="007E47A5" w:rsidRDefault="007E47A5" w:rsidP="007E47A5">
      <w:pPr>
        <w:pStyle w:val="Cmsor2"/>
        <w:numPr>
          <w:ilvl w:val="1"/>
          <w:numId w:val="5"/>
        </w:numPr>
        <w:ind w:left="788" w:hanging="431"/>
        <w:rPr>
          <w:color w:val="3A1953"/>
        </w:rPr>
      </w:pPr>
      <w:r>
        <w:rPr>
          <w:color w:val="3A1953"/>
        </w:rPr>
        <w:t xml:space="preserve"> </w:t>
      </w:r>
      <w:bookmarkStart w:id="9" w:name="_Toc239411374"/>
      <w:r w:rsidRPr="007E47A5">
        <w:rPr>
          <w:color w:val="3A1953"/>
        </w:rPr>
        <w:t>Szoftverfejlesztés</w:t>
      </w:r>
      <w:bookmarkEnd w:id="9"/>
    </w:p>
    <w:p w14:paraId="073D7BA3" w14:textId="07217101" w:rsidR="007E47A5" w:rsidRDefault="007E47A5" w:rsidP="007E47A5">
      <w:pPr>
        <w:ind w:left="851"/>
      </w:pPr>
      <w:r>
        <w:t>A webalkalmazás célja, hogy az érettségire készülő diákok számára egy könnyen elérhető, interaktív gyakorlási lehetőséget biztosítson. A rendszer az Oktatási Hivatal által publikált érettségi</w:t>
      </w:r>
      <w:r w:rsidR="0049462C">
        <w:t xml:space="preserve"> feladatsorok</w:t>
      </w:r>
      <w:r>
        <w:t xml:space="preserve"> </w:t>
      </w:r>
      <w:r w:rsidR="0049462C">
        <w:t xml:space="preserve">alapján generált </w:t>
      </w:r>
      <w:r>
        <w:t>feladatok felhasználásával támogatja a tanulók önálló felkészülését.</w:t>
      </w:r>
    </w:p>
    <w:p w14:paraId="52C3479C" w14:textId="4CEBA737" w:rsidR="007E47A5" w:rsidRDefault="007E47A5" w:rsidP="007E47A5">
      <w:pPr>
        <w:ind w:left="851"/>
      </w:pPr>
      <w:r>
        <w:t>A szoftver feladata a megoldott feladatok automatikus ellenőrzése és kiértékelése, ezáltal a felhasználó azonnali visszajelzést kaphat a teljesítményéről. A rendszer célja továbbá, hogy a szabadon megfogalmazott válaszok értékelésével segítse a tanulót tudásának felmérésében, hibáinak felismerésében és a hiányosságainak javításában.</w:t>
      </w:r>
    </w:p>
    <w:p w14:paraId="256774E3" w14:textId="704564FE" w:rsidR="007E47A5" w:rsidRDefault="007E47A5" w:rsidP="007E47A5">
      <w:pPr>
        <w:ind w:left="851"/>
      </w:pPr>
      <w:r>
        <w:t>A webalkalmazás összességében az önálló, hatékony és folyamatos visszajelzésen alapuló érettségi felkészülést kívánja támogatni.</w:t>
      </w:r>
    </w:p>
    <w:p w14:paraId="31405E7C" w14:textId="77777777" w:rsidR="00452095" w:rsidRDefault="00452095" w:rsidP="007E47A5">
      <w:pPr>
        <w:ind w:left="851"/>
      </w:pPr>
    </w:p>
    <w:p w14:paraId="71DF67E6" w14:textId="20786CFD" w:rsidR="007E47A5" w:rsidRDefault="007E47A5" w:rsidP="007E47A5">
      <w:pPr>
        <w:pStyle w:val="Cmsor2"/>
        <w:numPr>
          <w:ilvl w:val="1"/>
          <w:numId w:val="5"/>
        </w:numPr>
        <w:ind w:left="788" w:hanging="431"/>
        <w:rPr>
          <w:color w:val="3A1953"/>
        </w:rPr>
      </w:pPr>
      <w:r>
        <w:rPr>
          <w:color w:val="3A1953"/>
        </w:rPr>
        <w:lastRenderedPageBreak/>
        <w:t xml:space="preserve"> </w:t>
      </w:r>
      <w:bookmarkStart w:id="10" w:name="_Toc239411375"/>
      <w:r>
        <w:rPr>
          <w:color w:val="3A1953"/>
        </w:rPr>
        <w:t>Modulok</w:t>
      </w:r>
      <w:bookmarkEnd w:id="10"/>
    </w:p>
    <w:p w14:paraId="46F9EA3F" w14:textId="11BD0B8F" w:rsidR="007E47A5" w:rsidRDefault="00F519AE" w:rsidP="00452095">
      <w:pPr>
        <w:ind w:left="66" w:firstLine="785"/>
      </w:pPr>
      <w:r>
        <w:t>A projekt több jól elkülöníthető részre felosztható:</w:t>
      </w:r>
    </w:p>
    <w:p w14:paraId="1C712D2A" w14:textId="7418BE1A" w:rsidR="00F519AE" w:rsidRDefault="00F519AE" w:rsidP="00F519AE">
      <w:pPr>
        <w:pStyle w:val="Listaszerbekezds"/>
        <w:numPr>
          <w:ilvl w:val="0"/>
          <w:numId w:val="9"/>
        </w:numPr>
        <w:ind w:left="1134"/>
      </w:pPr>
      <w:r>
        <w:t>Adatbázis tervezése</w:t>
      </w:r>
      <w:r w:rsidR="00452095">
        <w:t xml:space="preserve"> és</w:t>
      </w:r>
      <w:r>
        <w:t xml:space="preserve"> kivitelezése</w:t>
      </w:r>
    </w:p>
    <w:p w14:paraId="027F46B7" w14:textId="4ABE2C3A" w:rsidR="00F519AE" w:rsidRDefault="00F519AE" w:rsidP="00F519AE">
      <w:pPr>
        <w:pStyle w:val="Listaszerbekezds"/>
        <w:numPr>
          <w:ilvl w:val="0"/>
          <w:numId w:val="9"/>
        </w:numPr>
        <w:ind w:left="1134"/>
      </w:pPr>
      <w:r>
        <w:t>Felhasználóbarát frontend (GUI) tervezése</w:t>
      </w:r>
    </w:p>
    <w:p w14:paraId="7CB392BF" w14:textId="59CFB21A" w:rsidR="00F519AE" w:rsidRDefault="00F519AE" w:rsidP="00F519AE">
      <w:pPr>
        <w:pStyle w:val="Listaszerbekezds"/>
        <w:numPr>
          <w:ilvl w:val="0"/>
          <w:numId w:val="9"/>
        </w:numPr>
        <w:ind w:left="1134"/>
      </w:pPr>
      <w:r>
        <w:t>Backend kivitelezése</w:t>
      </w:r>
    </w:p>
    <w:p w14:paraId="0FF06F6F" w14:textId="38B8BA45" w:rsidR="00F519AE" w:rsidRDefault="00F519AE" w:rsidP="00F519AE">
      <w:pPr>
        <w:pStyle w:val="Listaszerbekezds"/>
        <w:numPr>
          <w:ilvl w:val="0"/>
          <w:numId w:val="9"/>
        </w:numPr>
        <w:ind w:left="1134"/>
      </w:pPr>
      <w:r>
        <w:t>Admin felület kialakítása asztali alkalmazásba</w:t>
      </w:r>
    </w:p>
    <w:p w14:paraId="1E315341" w14:textId="33799348" w:rsidR="00F519AE" w:rsidRDefault="00F519AE" w:rsidP="00F519AE">
      <w:pPr>
        <w:pStyle w:val="Listaszerbekezds"/>
        <w:numPr>
          <w:ilvl w:val="0"/>
          <w:numId w:val="9"/>
        </w:numPr>
        <w:ind w:left="1134"/>
      </w:pPr>
      <w:r>
        <w:t>Projektvezetéssel kapcsolatos dokumentációk, nyilvántartások vezetése, feladatok összehangolása, felhasználói dokumentáció elkészítése, tesztelés.</w:t>
      </w:r>
    </w:p>
    <w:p w14:paraId="182F3F1A" w14:textId="77777777" w:rsidR="00F519AE" w:rsidRDefault="00F519AE" w:rsidP="007E47A5"/>
    <w:p w14:paraId="1CA22997" w14:textId="77777777" w:rsidR="00F519AE" w:rsidRPr="007E47A5" w:rsidRDefault="00F519AE" w:rsidP="007E47A5"/>
    <w:p w14:paraId="066C20AD" w14:textId="77777777" w:rsidR="007E47A5" w:rsidRPr="007E47A5" w:rsidRDefault="007E47A5" w:rsidP="007E47A5">
      <w:pPr>
        <w:ind w:left="851"/>
      </w:pPr>
    </w:p>
    <w:p w14:paraId="4BBF8C9B" w14:textId="77777777" w:rsidR="00F51235" w:rsidRPr="00F51235" w:rsidRDefault="00F51235" w:rsidP="00F51235"/>
    <w:p w14:paraId="319E9AB5" w14:textId="77777777" w:rsidR="0070486A" w:rsidRPr="0070486A" w:rsidRDefault="0070486A" w:rsidP="0070486A"/>
    <w:p w14:paraId="1ED3E485" w14:textId="6E49A000" w:rsidR="0070486A" w:rsidRDefault="0070486A" w:rsidP="0070486A">
      <w:pPr>
        <w:spacing w:before="120" w:after="120"/>
        <w:rPr>
          <w:noProof/>
        </w:rPr>
      </w:pPr>
    </w:p>
    <w:p w14:paraId="198C07A1" w14:textId="2C0D670F" w:rsidR="00F519AE" w:rsidRDefault="00F519AE" w:rsidP="0070486A">
      <w:pPr>
        <w:spacing w:before="120" w:after="120"/>
        <w:rPr>
          <w:noProof/>
        </w:rPr>
      </w:pPr>
    </w:p>
    <w:p w14:paraId="19376D70" w14:textId="7E6E23FF" w:rsidR="00F519AE" w:rsidRDefault="00F519AE" w:rsidP="0070486A">
      <w:pPr>
        <w:spacing w:before="120" w:after="120"/>
        <w:rPr>
          <w:noProof/>
        </w:rPr>
      </w:pPr>
    </w:p>
    <w:p w14:paraId="6267E452" w14:textId="46AF1334" w:rsidR="00F519AE" w:rsidRDefault="00F519AE" w:rsidP="0070486A">
      <w:pPr>
        <w:spacing w:before="120" w:after="120"/>
        <w:rPr>
          <w:noProof/>
        </w:rPr>
      </w:pPr>
    </w:p>
    <w:p w14:paraId="45807D91" w14:textId="6D5E0F0C" w:rsidR="00F519AE" w:rsidRDefault="00F519AE" w:rsidP="0070486A">
      <w:pPr>
        <w:spacing w:before="120" w:after="120"/>
        <w:rPr>
          <w:noProof/>
        </w:rPr>
      </w:pPr>
    </w:p>
    <w:p w14:paraId="4C74245D" w14:textId="1EA3D7EF" w:rsidR="00F519AE" w:rsidRDefault="00F519AE" w:rsidP="0070486A">
      <w:pPr>
        <w:spacing w:before="120" w:after="120"/>
        <w:rPr>
          <w:noProof/>
        </w:rPr>
      </w:pPr>
    </w:p>
    <w:p w14:paraId="0E9F9EA1" w14:textId="1C953FD0" w:rsidR="00F519AE" w:rsidRDefault="00F519AE" w:rsidP="0070486A">
      <w:pPr>
        <w:spacing w:before="120" w:after="120"/>
        <w:rPr>
          <w:noProof/>
        </w:rPr>
      </w:pPr>
    </w:p>
    <w:p w14:paraId="24BDC051" w14:textId="1E87AE48" w:rsidR="00F519AE" w:rsidRDefault="00F519AE" w:rsidP="0070486A">
      <w:pPr>
        <w:spacing w:before="120" w:after="120"/>
        <w:rPr>
          <w:noProof/>
        </w:rPr>
      </w:pPr>
    </w:p>
    <w:p w14:paraId="5635C53D" w14:textId="67DCA121" w:rsidR="00F519AE" w:rsidRDefault="00F519AE" w:rsidP="0070486A">
      <w:pPr>
        <w:spacing w:before="120" w:after="120"/>
        <w:rPr>
          <w:noProof/>
        </w:rPr>
      </w:pPr>
    </w:p>
    <w:p w14:paraId="161E6561" w14:textId="2723ED6B" w:rsidR="00F519AE" w:rsidRDefault="00F519AE" w:rsidP="0070486A">
      <w:pPr>
        <w:spacing w:before="120" w:after="120"/>
        <w:rPr>
          <w:noProof/>
        </w:rPr>
      </w:pPr>
    </w:p>
    <w:p w14:paraId="2857D7AC" w14:textId="4CF9A4FF" w:rsidR="00F519AE" w:rsidRDefault="00F519AE" w:rsidP="0070486A">
      <w:pPr>
        <w:spacing w:before="120" w:after="120"/>
        <w:rPr>
          <w:noProof/>
        </w:rPr>
      </w:pPr>
    </w:p>
    <w:p w14:paraId="203B975E" w14:textId="292AA4A0" w:rsidR="00F519AE" w:rsidRDefault="00F519AE" w:rsidP="0070486A">
      <w:pPr>
        <w:spacing w:before="120" w:after="120"/>
        <w:rPr>
          <w:noProof/>
        </w:rPr>
      </w:pPr>
    </w:p>
    <w:p w14:paraId="63FA5FCC" w14:textId="1739EE80" w:rsidR="00F519AE" w:rsidRDefault="00F519AE" w:rsidP="0070486A">
      <w:pPr>
        <w:spacing w:before="120" w:after="120"/>
        <w:rPr>
          <w:noProof/>
        </w:rPr>
      </w:pPr>
    </w:p>
    <w:p w14:paraId="247F72BA" w14:textId="48611553" w:rsidR="00F519AE" w:rsidRDefault="00F519AE" w:rsidP="0070486A">
      <w:pPr>
        <w:spacing w:before="120" w:after="120"/>
        <w:rPr>
          <w:noProof/>
        </w:rPr>
      </w:pPr>
    </w:p>
    <w:p w14:paraId="4F7BDD21" w14:textId="5DDF1BDE" w:rsidR="00F519AE" w:rsidRDefault="00F519AE" w:rsidP="0070486A">
      <w:pPr>
        <w:spacing w:before="120" w:after="120"/>
        <w:rPr>
          <w:noProof/>
        </w:rPr>
      </w:pPr>
    </w:p>
    <w:p w14:paraId="448FB6CD" w14:textId="5864B076" w:rsidR="00F519AE" w:rsidRDefault="00F519AE" w:rsidP="0070486A">
      <w:pPr>
        <w:spacing w:before="120" w:after="120"/>
        <w:rPr>
          <w:noProof/>
        </w:rPr>
      </w:pPr>
    </w:p>
    <w:p w14:paraId="29D27E7A" w14:textId="0B4ADF79" w:rsidR="00F519AE" w:rsidRDefault="00F519AE" w:rsidP="0070486A">
      <w:pPr>
        <w:spacing w:before="120" w:after="120"/>
        <w:rPr>
          <w:noProof/>
        </w:rPr>
      </w:pPr>
    </w:p>
    <w:p w14:paraId="0725446F" w14:textId="3BBF1171" w:rsidR="00F519AE" w:rsidRDefault="00F519AE" w:rsidP="0070486A">
      <w:pPr>
        <w:spacing w:before="120" w:after="120"/>
        <w:rPr>
          <w:noProof/>
        </w:rPr>
      </w:pPr>
    </w:p>
    <w:p w14:paraId="407299B3" w14:textId="7237D9A2" w:rsidR="00F519AE" w:rsidRPr="00F519AE" w:rsidRDefault="00F519AE" w:rsidP="00F519AE">
      <w:pPr>
        <w:pStyle w:val="Cmsor1"/>
        <w:numPr>
          <w:ilvl w:val="0"/>
          <w:numId w:val="5"/>
        </w:numPr>
        <w:ind w:left="357" w:hanging="357"/>
        <w:rPr>
          <w:color w:val="3A1953"/>
        </w:rPr>
      </w:pPr>
      <w:bookmarkStart w:id="11" w:name="_Toc239411376"/>
      <w:r w:rsidRPr="00F519AE">
        <w:rPr>
          <w:color w:val="3A1953"/>
        </w:rPr>
        <w:lastRenderedPageBreak/>
        <w:t>Szoftver specifikáció</w:t>
      </w:r>
      <w:bookmarkEnd w:id="11"/>
      <w:r w:rsidRPr="00F519AE">
        <w:rPr>
          <w:color w:val="3A1953"/>
        </w:rPr>
        <w:t xml:space="preserve"> </w:t>
      </w:r>
    </w:p>
    <w:p w14:paraId="3E6DC0F9" w14:textId="0D75786B" w:rsidR="000915FD" w:rsidRDefault="005D0E8A" w:rsidP="00452095">
      <w:pPr>
        <w:spacing w:before="120" w:after="120"/>
        <w:ind w:left="851"/>
        <w:rPr>
          <w:noProof/>
        </w:rPr>
      </w:pPr>
      <w:r w:rsidRPr="005D0E8A">
        <w:rPr>
          <w:noProof/>
        </w:rPr>
        <w:t>A szoftver feladata, hogy a felhasználó számára interaktív felületet biztosítson az érettségi feladatok gyakorlásához és ellenőrzéséhez. A rendszer jelenítse meg a kiválasztott érettségi feladatokat, és tegye lehetővé azok önálló megoldását. A megadott válaszokat a szoftver automatikusan ellenőrizze és értékelje, valamint az eredményről és az esetleges hibákról azonnali visszajelzést adjon. A felhasználói felület legyen alkalmas a korábbi eredmények és a teljesítményhez kapcsolódó statisztikák megjelenítésére, ezáltal támogatva a felhasználót saját tudásának és fejlődésének nyomon követésében.</w:t>
      </w:r>
    </w:p>
    <w:p w14:paraId="1216382C" w14:textId="5342AFAB" w:rsidR="000915FD" w:rsidRDefault="000915FD" w:rsidP="000915FD">
      <w:pPr>
        <w:pStyle w:val="Cmsor2"/>
        <w:numPr>
          <w:ilvl w:val="1"/>
          <w:numId w:val="5"/>
        </w:numPr>
        <w:ind w:left="788" w:hanging="431"/>
        <w:rPr>
          <w:color w:val="3A1953"/>
        </w:rPr>
      </w:pPr>
      <w:r>
        <w:rPr>
          <w:color w:val="3A1953"/>
        </w:rPr>
        <w:t xml:space="preserve"> </w:t>
      </w:r>
      <w:bookmarkStart w:id="12" w:name="_Toc239411377"/>
      <w:r>
        <w:rPr>
          <w:color w:val="3A1953"/>
        </w:rPr>
        <w:t>Kinézet és dizájn</w:t>
      </w:r>
      <w:bookmarkEnd w:id="12"/>
    </w:p>
    <w:p w14:paraId="405A1ECB" w14:textId="12A0D05D" w:rsidR="000915FD" w:rsidRDefault="00D93A64" w:rsidP="00D93A64">
      <w:pPr>
        <w:pStyle w:val="Listaszerbekezds"/>
        <w:numPr>
          <w:ilvl w:val="0"/>
          <w:numId w:val="12"/>
        </w:numPr>
        <w:ind w:left="1134"/>
      </w:pPr>
      <w:r>
        <w:t>A weboldal letisztult dizájnja fehér-lila színárnyalatokat ötvöz, ezzel megteremtve az egységes és jól felismerhető kinézetet. A webgrafikai  elemek mellett, a projekt arculatához illő videók és képek kerülnek felhasználásra.</w:t>
      </w:r>
    </w:p>
    <w:p w14:paraId="3E6630F0" w14:textId="5B21870F" w:rsidR="00D93A64" w:rsidRDefault="00D93A64" w:rsidP="00D93A64">
      <w:pPr>
        <w:pStyle w:val="Listaszerbekezds"/>
        <w:numPr>
          <w:ilvl w:val="0"/>
          <w:numId w:val="12"/>
        </w:numPr>
        <w:ind w:left="1134"/>
      </w:pPr>
      <w:r>
        <w:t xml:space="preserve">Megjelenik több ikonikus webfejlesztési animáció és áttűnés, ezzel is emelve a weboldal modern dizájnját. </w:t>
      </w:r>
    </w:p>
    <w:p w14:paraId="304731C7" w14:textId="22C58335" w:rsidR="00D93A64" w:rsidRDefault="00D93A64" w:rsidP="00D93A64">
      <w:pPr>
        <w:pStyle w:val="Listaszerbekezds"/>
        <w:numPr>
          <w:ilvl w:val="0"/>
          <w:numId w:val="12"/>
        </w:numPr>
        <w:ind w:left="1134"/>
      </w:pPr>
      <w:r>
        <w:t>A weboldal kinézetének alapkövét lépezi a Google stíluslapok, amik egységes ikon kinézetet biztosítanak</w:t>
      </w:r>
    </w:p>
    <w:p w14:paraId="7301B928" w14:textId="70535F65" w:rsidR="00D93A64" w:rsidRDefault="00D93A64" w:rsidP="00D93A64">
      <w:pPr>
        <w:pStyle w:val="Cmsor2"/>
        <w:numPr>
          <w:ilvl w:val="1"/>
          <w:numId w:val="5"/>
        </w:numPr>
        <w:ind w:left="788" w:hanging="431"/>
        <w:rPr>
          <w:color w:val="3A1953"/>
        </w:rPr>
      </w:pPr>
      <w:r>
        <w:rPr>
          <w:color w:val="3A1953"/>
        </w:rPr>
        <w:t xml:space="preserve"> </w:t>
      </w:r>
      <w:bookmarkStart w:id="13" w:name="_Toc239411378"/>
      <w:r>
        <w:rPr>
          <w:color w:val="3A1953"/>
        </w:rPr>
        <w:t>Funkciók</w:t>
      </w:r>
      <w:bookmarkEnd w:id="13"/>
    </w:p>
    <w:p w14:paraId="497F9542" w14:textId="67B71A3D" w:rsidR="00D93A64" w:rsidRDefault="00C068AE" w:rsidP="001C258C">
      <w:pPr>
        <w:pStyle w:val="Listaszerbekezds"/>
        <w:numPr>
          <w:ilvl w:val="0"/>
          <w:numId w:val="13"/>
        </w:numPr>
        <w:ind w:left="1134"/>
      </w:pPr>
      <w:r>
        <w:t>A weboldal felhasználói tudjanak felhasználói fiókot regisztrálni és saját fiókjukba bejelentkezni. Az elvégzett feladatok eredményét a felhasználói fiókokhoz rendelje.</w:t>
      </w:r>
    </w:p>
    <w:p w14:paraId="09539CE8" w14:textId="1E6B378C" w:rsidR="00C068AE" w:rsidRDefault="00C068AE" w:rsidP="001C258C">
      <w:pPr>
        <w:pStyle w:val="Listaszerbekezds"/>
        <w:numPr>
          <w:ilvl w:val="0"/>
          <w:numId w:val="13"/>
        </w:numPr>
        <w:ind w:left="1134"/>
      </w:pPr>
      <w:r>
        <w:t>Feladat szűrést biztosítson, ami alapján a felhasználó megadhatja milyen tantárgyból, témakörből és nehézségi szintből szeretné, hogy a gyakorlandó feladatsor összeálljon.</w:t>
      </w:r>
    </w:p>
    <w:p w14:paraId="123EC7AF" w14:textId="679316D4" w:rsidR="00C068AE" w:rsidRDefault="00C068AE" w:rsidP="001C258C">
      <w:pPr>
        <w:pStyle w:val="Listaszerbekezds"/>
        <w:numPr>
          <w:ilvl w:val="0"/>
          <w:numId w:val="13"/>
        </w:numPr>
        <w:ind w:left="1134"/>
      </w:pPr>
      <w:r>
        <w:t xml:space="preserve">Több típusú feladatokat jelenítsen meg a gyakorlás során adott feladat szűrés alapján. Ezek a feladat típusok az Oktatási Hivatal által publikált érettségi eladatok alapján </w:t>
      </w:r>
      <w:r w:rsidR="001C258C">
        <w:t>nézzen ki, ezzel is biztosítva a célirányos és valós felkészülést. Ezekhez a változatos válasz bevitelt biztosítani kell. A szabadon megfogalmazott válaszok lehetőségét is meg kell teremteni, ahol szükséges.</w:t>
      </w:r>
    </w:p>
    <w:p w14:paraId="3368041D" w14:textId="76EB2380" w:rsidR="001C258C" w:rsidRDefault="001C258C" w:rsidP="001C258C">
      <w:pPr>
        <w:pStyle w:val="Listaszerbekezds"/>
        <w:numPr>
          <w:ilvl w:val="0"/>
          <w:numId w:val="13"/>
        </w:numPr>
        <w:ind w:left="1134"/>
      </w:pPr>
      <w:r>
        <w:t>A feladatsor kitöltése után automatikus értékelje a webapplikáció a felhasználó válaszait különböző algoritmusok és mesterséges intelligencia segítségével. Az eredményeket értékelje és jelenítse meg a pontozást.</w:t>
      </w:r>
    </w:p>
    <w:p w14:paraId="35BDE421" w14:textId="134A9059" w:rsidR="001C258C" w:rsidRDefault="001C258C" w:rsidP="001C258C">
      <w:pPr>
        <w:pStyle w:val="Listaszerbekezds"/>
        <w:numPr>
          <w:ilvl w:val="0"/>
          <w:numId w:val="13"/>
        </w:numPr>
        <w:ind w:left="1134"/>
      </w:pPr>
      <w:r>
        <w:t>A kitöltött eredményeket mentse el az adatbázisba és belépés után a felhasználó a profiljában jelenítse meg az eddigi aktivitását és tevékenységeit.</w:t>
      </w:r>
    </w:p>
    <w:p w14:paraId="387C42AA" w14:textId="7902A0F5" w:rsidR="000915FD" w:rsidRDefault="001C258C" w:rsidP="00452095">
      <w:pPr>
        <w:pStyle w:val="Listaszerbekezds"/>
        <w:numPr>
          <w:ilvl w:val="0"/>
          <w:numId w:val="13"/>
        </w:numPr>
        <w:ind w:left="1134"/>
      </w:pPr>
      <w:r>
        <w:t>Asztali alkalmazás keretében biztosítson admin felületet, amin keresztül az Oktatási Hivatal által kiadott érettségi feladatsorok konvertálhatóak és adatbázisba helyes formátumba feltölthetőek.</w:t>
      </w:r>
    </w:p>
    <w:p w14:paraId="6DD73D4D" w14:textId="47FA4493" w:rsidR="001C0AD8" w:rsidRDefault="001C0AD8" w:rsidP="001C0AD8">
      <w:pPr>
        <w:pStyle w:val="Cmsor1"/>
        <w:numPr>
          <w:ilvl w:val="0"/>
          <w:numId w:val="5"/>
        </w:numPr>
        <w:ind w:left="357" w:hanging="357"/>
        <w:rPr>
          <w:color w:val="3A1953"/>
        </w:rPr>
      </w:pPr>
      <w:bookmarkStart w:id="14" w:name="_Toc239411379"/>
      <w:r>
        <w:rPr>
          <w:color w:val="3A1953"/>
        </w:rPr>
        <w:lastRenderedPageBreak/>
        <w:t>Projekt adatlap</w:t>
      </w:r>
      <w:bookmarkEnd w:id="14"/>
    </w:p>
    <w:p w14:paraId="31511CF5" w14:textId="5A32DFCD" w:rsidR="001C0AD8" w:rsidRPr="00490F25" w:rsidRDefault="001C0AD8" w:rsidP="00490F25">
      <w:pPr>
        <w:pStyle w:val="Listaszerbekezds"/>
        <w:numPr>
          <w:ilvl w:val="0"/>
          <w:numId w:val="15"/>
        </w:numPr>
      </w:pPr>
      <w:r w:rsidRPr="00490F25">
        <w:t xml:space="preserve">Projekt neve: </w:t>
      </w:r>
      <w:r w:rsidRPr="00490F25">
        <w:t>Tudástér</w:t>
      </w:r>
      <w:r w:rsidRPr="00490F25">
        <w:t xml:space="preserve"> </w:t>
      </w:r>
    </w:p>
    <w:p w14:paraId="531DBC58" w14:textId="20E91AEF" w:rsidR="001C0AD8" w:rsidRPr="00490F25" w:rsidRDefault="001C0AD8" w:rsidP="00490F25">
      <w:pPr>
        <w:pStyle w:val="Listaszerbekezds"/>
        <w:numPr>
          <w:ilvl w:val="0"/>
          <w:numId w:val="15"/>
        </w:numPr>
      </w:pPr>
      <w:r w:rsidRPr="00490F25">
        <w:t>F</w:t>
      </w:r>
      <w:r w:rsidRPr="00490F25">
        <w:t xml:space="preserve">eladat rövid ismertetése: </w:t>
      </w:r>
      <w:r w:rsidRPr="00490F25">
        <w:t>Érettségire való digitális ineteraktív felkészülés biztosít a Tudástér</w:t>
      </w:r>
    </w:p>
    <w:p w14:paraId="36CF4BB1" w14:textId="5E01E15A" w:rsidR="001C0AD8" w:rsidRPr="00490F25" w:rsidRDefault="001C0AD8" w:rsidP="00490F25">
      <w:pPr>
        <w:pStyle w:val="Listaszerbekezds"/>
        <w:numPr>
          <w:ilvl w:val="0"/>
          <w:numId w:val="15"/>
        </w:numPr>
      </w:pPr>
      <w:r w:rsidRPr="00490F25">
        <w:t xml:space="preserve">Felhasznált </w:t>
      </w:r>
      <w:r w:rsidRPr="00490F25">
        <w:t>technológiák</w:t>
      </w:r>
      <w:r w:rsidRPr="00490F25">
        <w:t xml:space="preserve">: React </w:t>
      </w:r>
      <w:r w:rsidRPr="00490F25">
        <w:t>(</w:t>
      </w:r>
      <w:r w:rsidRPr="00490F25">
        <w:t>Vite fejlesztői környezet</w:t>
      </w:r>
      <w:r w:rsidRPr="00490F25">
        <w:t xml:space="preserve">), </w:t>
      </w:r>
      <w:r w:rsidRPr="00490F25">
        <w:t xml:space="preserve"> Node.js és kiegészítő könyvtárak</w:t>
      </w:r>
      <w:r w:rsidRPr="00490F25">
        <w:t>, PostgreSQL, C#</w:t>
      </w:r>
    </w:p>
    <w:p w14:paraId="74E5BF87" w14:textId="65F509E8" w:rsidR="001C0AD8" w:rsidRPr="00490F25" w:rsidRDefault="001C0AD8" w:rsidP="00490F25">
      <w:pPr>
        <w:pStyle w:val="Listaszerbekezds"/>
        <w:numPr>
          <w:ilvl w:val="0"/>
          <w:numId w:val="15"/>
        </w:numPr>
      </w:pPr>
      <w:r w:rsidRPr="00490F25">
        <w:t>Specifikációt összeállította: Szabó Gábor Ferenc, Csörögi Gyula</w:t>
      </w:r>
      <w:r w:rsidRPr="00490F25">
        <w:t xml:space="preserve"> </w:t>
      </w:r>
      <w:r w:rsidRPr="00490F25">
        <w:t>Attila, Apáti László</w:t>
      </w:r>
    </w:p>
    <w:sectPr w:rsidR="001C0AD8" w:rsidRPr="00490F25" w:rsidSect="0046589C">
      <w:headerReference w:type="default" r:id="rId10"/>
      <w:footerReference w:type="default" r:id="rId11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42504" w14:textId="77777777" w:rsidR="0032701C" w:rsidRDefault="0032701C" w:rsidP="007B0D64">
      <w:pPr>
        <w:spacing w:after="0" w:line="240" w:lineRule="auto"/>
      </w:pPr>
      <w:r>
        <w:separator/>
      </w:r>
    </w:p>
  </w:endnote>
  <w:endnote w:type="continuationSeparator" w:id="0">
    <w:p w14:paraId="49AE51BC" w14:textId="77777777" w:rsidR="0032701C" w:rsidRDefault="0032701C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471C64F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0BD18BA9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100EF" w14:textId="77777777" w:rsidR="0032701C" w:rsidRDefault="0032701C" w:rsidP="007B0D64">
      <w:pPr>
        <w:spacing w:after="0" w:line="240" w:lineRule="auto"/>
      </w:pPr>
      <w:r>
        <w:separator/>
      </w:r>
    </w:p>
  </w:footnote>
  <w:footnote w:type="continuationSeparator" w:id="0">
    <w:p w14:paraId="4008B669" w14:textId="77777777" w:rsidR="0032701C" w:rsidRDefault="0032701C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FDFAB" w14:textId="274DC6E6" w:rsidR="007B0D64" w:rsidRDefault="0032701C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6030D820" wp14:editId="54F79E46">
          <wp:extent cx="1429955" cy="504825"/>
          <wp:effectExtent l="0" t="0" r="0" b="0"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Kép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7721" cy="5075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0D64">
      <w:tab/>
    </w:r>
    <w:r w:rsidR="00D93A64">
      <w:t>Tudástér s</w:t>
    </w:r>
    <w:r w:rsidR="007B0D64">
      <w:t>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18D3"/>
    <w:multiLevelType w:val="hybridMultilevel"/>
    <w:tmpl w:val="181C2DC2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B73725B"/>
    <w:multiLevelType w:val="hybridMultilevel"/>
    <w:tmpl w:val="D16E26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284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148" w:hanging="504"/>
      </w:pPr>
    </w:lvl>
    <w:lvl w:ilvl="3">
      <w:start w:val="1"/>
      <w:numFmt w:val="decimal"/>
      <w:lvlText w:val="%1.%2.%3.%4."/>
      <w:lvlJc w:val="left"/>
      <w:pPr>
        <w:ind w:left="1652" w:hanging="648"/>
      </w:pPr>
    </w:lvl>
    <w:lvl w:ilvl="4">
      <w:start w:val="1"/>
      <w:numFmt w:val="decimal"/>
      <w:lvlText w:val="%1.%2.%3.%4.%5."/>
      <w:lvlJc w:val="left"/>
      <w:pPr>
        <w:ind w:left="2156" w:hanging="792"/>
      </w:pPr>
    </w:lvl>
    <w:lvl w:ilvl="5">
      <w:start w:val="1"/>
      <w:numFmt w:val="decimal"/>
      <w:lvlText w:val="%1.%2.%3.%4.%5.%6."/>
      <w:lvlJc w:val="left"/>
      <w:pPr>
        <w:ind w:left="2660" w:hanging="936"/>
      </w:pPr>
    </w:lvl>
    <w:lvl w:ilvl="6">
      <w:start w:val="1"/>
      <w:numFmt w:val="decimal"/>
      <w:lvlText w:val="%1.%2.%3.%4.%5.%6.%7."/>
      <w:lvlJc w:val="left"/>
      <w:pPr>
        <w:ind w:left="3164" w:hanging="1080"/>
      </w:pPr>
    </w:lvl>
    <w:lvl w:ilvl="7">
      <w:start w:val="1"/>
      <w:numFmt w:val="decimal"/>
      <w:lvlText w:val="%1.%2.%3.%4.%5.%6.%7.%8."/>
      <w:lvlJc w:val="left"/>
      <w:pPr>
        <w:ind w:left="3668" w:hanging="1224"/>
      </w:pPr>
    </w:lvl>
    <w:lvl w:ilvl="8">
      <w:start w:val="1"/>
      <w:numFmt w:val="decimal"/>
      <w:lvlText w:val="%1.%2.%3.%4.%5.%6.%7.%8.%9."/>
      <w:lvlJc w:val="left"/>
      <w:pPr>
        <w:ind w:left="4244" w:hanging="1440"/>
      </w:pPr>
    </w:lvl>
  </w:abstractNum>
  <w:abstractNum w:abstractNumId="3" w15:restartNumberingAfterBreak="0">
    <w:nsid w:val="14B5075D"/>
    <w:multiLevelType w:val="hybridMultilevel"/>
    <w:tmpl w:val="4C14093A"/>
    <w:lvl w:ilvl="0" w:tplc="040E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21CE1240"/>
    <w:multiLevelType w:val="hybridMultilevel"/>
    <w:tmpl w:val="AA18DF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44DA4"/>
    <w:multiLevelType w:val="hybridMultilevel"/>
    <w:tmpl w:val="B60214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87B24"/>
    <w:multiLevelType w:val="hybridMultilevel"/>
    <w:tmpl w:val="3BBAA57C"/>
    <w:lvl w:ilvl="0" w:tplc="645440E0">
      <w:start w:val="4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563C1" w:themeColor="hyperlink"/>
        <w:sz w:val="26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33BAA"/>
    <w:multiLevelType w:val="hybridMultilevel"/>
    <w:tmpl w:val="50D2FD9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F828FA"/>
    <w:multiLevelType w:val="multilevel"/>
    <w:tmpl w:val="8894F804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55866"/>
    <w:multiLevelType w:val="hybridMultilevel"/>
    <w:tmpl w:val="0186BE02"/>
    <w:lvl w:ilvl="0" w:tplc="040E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1F10DC5"/>
    <w:multiLevelType w:val="hybridMultilevel"/>
    <w:tmpl w:val="032E5EBE"/>
    <w:lvl w:ilvl="0" w:tplc="040E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CA80EC">
      <w:numFmt w:val="bullet"/>
      <w:lvlText w:val="•"/>
      <w:lvlJc w:val="left"/>
      <w:pPr>
        <w:ind w:left="2291" w:hanging="360"/>
      </w:pPr>
      <w:rPr>
        <w:rFonts w:ascii="Times New Roman" w:eastAsiaTheme="minorHAnsi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A887EEB"/>
    <w:multiLevelType w:val="hybridMultilevel"/>
    <w:tmpl w:val="FF0E7252"/>
    <w:lvl w:ilvl="0" w:tplc="B2F633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3"/>
  </w:num>
  <w:num w:numId="2">
    <w:abstractNumId w:val="2"/>
  </w:num>
  <w:num w:numId="3">
    <w:abstractNumId w:val="13"/>
  </w:num>
  <w:num w:numId="4">
    <w:abstractNumId w:val="9"/>
  </w:num>
  <w:num w:numId="5">
    <w:abstractNumId w:val="8"/>
  </w:num>
  <w:num w:numId="6">
    <w:abstractNumId w:val="11"/>
  </w:num>
  <w:num w:numId="7">
    <w:abstractNumId w:val="3"/>
  </w:num>
  <w:num w:numId="8">
    <w:abstractNumId w:val="10"/>
  </w:num>
  <w:num w:numId="9">
    <w:abstractNumId w:val="4"/>
  </w:num>
  <w:num w:numId="10">
    <w:abstractNumId w:val="6"/>
  </w:num>
  <w:num w:numId="11">
    <w:abstractNumId w:val="12"/>
  </w:num>
  <w:num w:numId="12">
    <w:abstractNumId w:val="5"/>
  </w:num>
  <w:num w:numId="13">
    <w:abstractNumId w:val="1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1C"/>
    <w:rsid w:val="000915FD"/>
    <w:rsid w:val="000A2BEA"/>
    <w:rsid w:val="001C0AD8"/>
    <w:rsid w:val="001C258C"/>
    <w:rsid w:val="001C5C8F"/>
    <w:rsid w:val="0025230E"/>
    <w:rsid w:val="0032701C"/>
    <w:rsid w:val="003E6690"/>
    <w:rsid w:val="0040317D"/>
    <w:rsid w:val="0045078F"/>
    <w:rsid w:val="00452095"/>
    <w:rsid w:val="0046589C"/>
    <w:rsid w:val="00490F25"/>
    <w:rsid w:val="0049462C"/>
    <w:rsid w:val="005B3CB5"/>
    <w:rsid w:val="005D0E8A"/>
    <w:rsid w:val="00663A1A"/>
    <w:rsid w:val="006F7872"/>
    <w:rsid w:val="0070486A"/>
    <w:rsid w:val="007B0D64"/>
    <w:rsid w:val="007B4159"/>
    <w:rsid w:val="007E47A5"/>
    <w:rsid w:val="007F41DC"/>
    <w:rsid w:val="00903412"/>
    <w:rsid w:val="0091541D"/>
    <w:rsid w:val="00A55E1C"/>
    <w:rsid w:val="00A922BE"/>
    <w:rsid w:val="00C068AE"/>
    <w:rsid w:val="00CE78FD"/>
    <w:rsid w:val="00CF71DB"/>
    <w:rsid w:val="00D4652A"/>
    <w:rsid w:val="00D93A64"/>
    <w:rsid w:val="00E43D5A"/>
    <w:rsid w:val="00F51235"/>
    <w:rsid w:val="00F5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975C612"/>
  <w15:chartTrackingRefBased/>
  <w15:docId w15:val="{7DE6729D-0F8A-43FB-A88F-740D335A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A55E1C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833C0B" w:themeColor="accent2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46589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46589C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7F41DC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5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webprog\specifik&#225;ci&#243;k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</Template>
  <TotalTime>0</TotalTime>
  <Pages>7</Pages>
  <Words>844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Barta Hunor</dc:creator>
  <cp:keywords/>
  <dc:description/>
  <cp:lastModifiedBy>Barta Hunor</cp:lastModifiedBy>
  <cp:revision>7</cp:revision>
  <dcterms:created xsi:type="dcterms:W3CDTF">2026-09-02T07:35:00Z</dcterms:created>
  <dcterms:modified xsi:type="dcterms:W3CDTF">2026-09-04T08:49:00Z</dcterms:modified>
</cp:coreProperties>
</file>